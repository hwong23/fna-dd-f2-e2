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68b1be5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2023-06-30T17:16:49Z</dcterms:created>
  <dcterms:modified xsi:type="dcterms:W3CDTF">2023-06-30T17:16:49Z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