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STEF@6a862ad</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1.6a862ad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1.6a862ad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1.6a862ad</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1330defa-c7aa-49da-a9bf-236c0ed2c084"/>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1.6a862ad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b251c79b-8b3d-4157-b03e-8ac4ebde66f8"/>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1.6a862ad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25a36942-dd9f-4951-98c4-db061ca4dde0"/>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d4c075a5-d42f-4d8c-99c8-c8d6f0434ef9"/>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3c9dca90-b9ae-4c63-930d-2750856b448a"/>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88d20a84-4272-4c6b-a1cb-ed9d2bd80902"/>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af4b908a-efdf-43de-928c-422553d70239"/>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1dfd25df-7a67-4cbf-965e-f8790dc53452"/>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1.6a862ad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1.6a862ad</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3023e405-24f4-446e-8fb0-29a10f11cae3"/>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1.6a862ad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6a862ad</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3811eb1-1638-442a-ac35-44111483a286"/>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1f525415-935f-40b8-97d1-319037569f35"/>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1.6a862ad</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93df28c1-1fe0-4196-8896-862c91f2633a"/>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6ff8532f-348f-4d21-9379-0dfc76bcb1c0"/>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ae25e53-7f86-46bc-b4e6-508d6e4c3136"/>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a862adcf62f6d619db17d770d0d4bf89d7bd895/"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a862adcf62f6d619db17d770d0d4bf89d7bd895/"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2023-07-24T16:09:54Z</dcterms:created>
  <dcterms:modified xsi:type="dcterms:W3CDTF">2023-07-24T16:09:54Z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