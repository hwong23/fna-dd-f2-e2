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fc1dae3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2023-06-30T16:56:28Z</dcterms:created>
  <dcterms:modified xsi:type="dcterms:W3CDTF">2023-06-30T16:56:28Z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