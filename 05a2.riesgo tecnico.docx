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79a7fb4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2023-06-30T13:46:44Z</dcterms:created>
  <dcterms:modified xsi:type="dcterms:W3CDTF">2023-06-30T13:46:44Z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