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STEF@0158738</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1.0158738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1.0158738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1.0158738</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807e2809-f4a7-4b85-8511-27b1d3f5e197"/>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1.0158738</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0d90fcd5-e8fd-453b-b251-5ad1b4de82e3"/>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1.0158738</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375bd7b2-2e32-4490-87cb-83f50f2c1ef4"/>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a57a2968-c7bb-474c-bdf9-21fb249ab8c0"/>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21c83b5d-b5f2-4de7-848f-dc562aa7a3b9"/>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7dcc80bf-e66f-462c-b490-7e95fb833d41"/>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c3c3dae-1339-4b2b-9f2b-d78f9787af9b"/>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8c52e93b-c164-4a26-ac54-6b9752c47ad2"/>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1.0158738</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1.0158738</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6f46a4d6-6b53-41ec-99e1-568c7d97d5d6"/>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1.0158738</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0158738</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0007b1b1-ed84-4e5a-bb39-622a61037e80"/>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c59bbc1f-7cdb-4d8c-9c55-c491c8633529"/>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1.0158738</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1e46781-509f-486e-832a-76e37bb0a0bf"/>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a9512a7-40e6-4575-b7d1-a380e307da62"/>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fc704843-9ebd-414a-9ee8-30bf3fd36594"/>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01587389f897a05bcbc40b08268b78efd5d91da6/"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01587389f897a05bcbc40b08268b78efd5d91da6/"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2023-07-24T16:11:55Z</dcterms:created>
  <dcterms:modified xsi:type="dcterms:W3CDTF">2023-07-24T16:11:55Z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