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80b2f63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2023-06-30T17:05:52Z</dcterms:created>
  <dcterms:modified xsi:type="dcterms:W3CDTF">2023-06-30T17:05:52Z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