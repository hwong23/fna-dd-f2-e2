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102a45a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2023-06-30T14:05:44Z</dcterms:created>
  <dcterms:modified xsi:type="dcterms:W3CDTF">2023-06-30T14:05:44Z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