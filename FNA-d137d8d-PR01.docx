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STEF@d137d8d</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1.d137d8d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1.d137d8d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1.d137d8d</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e9df3a24-e329-465b-9b44-6e8e0bbbb98e"/>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1.d137d8d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El Comité realiza los procesos siguientes</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 como diseño de soluciones y herramientas de mejora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b4facc80-88b2-4b13-8361-c1fb12ea886f"/>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1.d137d8d</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ce0630d5-5c6b-4c75-9254-45b77a9bd4c3"/>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1.d137d8d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d137d8d</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34e27cb-0b0b-4f94-9502-1b22e3dc13d0"/>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2e022f0d-2957-4c0b-b224-90981bc16e4f"/>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1.d137d8d</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0ad940f4-925f-463b-a663-54964ea31143"/>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6a8e585c-e9ce-4808-8038-d2ac4110b827"/>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8bc08291-e50e-4853-b16f-dad8b0f37952"/>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137d8d037a55e9619bea97592872e8d35fd32c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137d8d037a55e9619bea97592872e8d35fd32c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2023-07-04T12:25:29Z</dcterms:created>
  <dcterms:modified xsi:type="dcterms:W3CDTF">2023-07-04T12:25:29Z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