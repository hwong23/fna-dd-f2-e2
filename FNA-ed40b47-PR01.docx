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STEF@ed40b47</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1.ed40b47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1.ed40b47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1.ed40b47</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f5f3dc5b-056e-4484-9518-fe8ddbd5dced"/>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1.ed40b47</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69fcdf80-7435-4d21-976d-43881d7369cd"/>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1.ed40b47</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aproximacines y definiciones de riesgo técnico generalmente aceptadas, como la enunciada por el ERM, o Enterprise Risk Management</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y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pStyle w:val="FirstParagraph"/>
      </w:pPr>
    </w:p>
    <w:p>
      <w:pPr>
        <w:pStyle w:val="Textoindependiente"/>
      </w:pPr>
      <w:r>
        <w:t xml:space="preserve">Es importante definir lo que es el riesgo técnico en el contexto de este proyecto para identificar y realizar las estructurar de información y diseños que los mitiguen.</w:t>
      </w:r>
    </w:p>
    <w:bookmarkEnd w:id="51"/>
    <w:bookmarkStart w:id="66" w:name="X1cb585b1af625715156098b43d8190e5f99cb6d"/>
    <w:p>
      <w:pPr>
        <w:pStyle w:val="Ttulo1"/>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ed40b47</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1.ed40b47</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d40b4704daf5205e7de978605f00a863acab6b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ed40b4704daf5205e7de978605f00a863acab6b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2023-06-30T19:27:12Z</dcterms:created>
  <dcterms:modified xsi:type="dcterms:W3CDTF">2023-06-30T19:27:12Z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