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STEF@f7121ff</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1.f7121ff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1.f7121ff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1.f7121ff</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333f44ab-f374-4f4c-a811-6ab0db34a7d9"/>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1.f7121ff</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e6056097-73d3-4ba9-85cf-2f9b3ef19480"/>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1.f7121ff</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f7121ff</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94652255-d28b-4b2f-8938-a174a430569d"/>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615cf20-3e6e-455f-935f-ee6244f36fa8"/>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1.f7121ff</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45101051-596a-4947-b36e-2f2928c35294"/>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09836a4d-c1da-44a0-84b1-7d81e00c196a"/>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da2e16a1-c146-4742-be92-1152f5e7a6f1"/>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7121ffd66a3a2f13f2c06b6358c1768f82f4a5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7121ffd66a3a2f13f2c06b6358c1768f82f4a5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2023-07-03T04:14:39Z</dcterms:created>
  <dcterms:modified xsi:type="dcterms:W3CDTF">2023-07-03T04:14:39Z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