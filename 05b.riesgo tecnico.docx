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94df459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2023-06-30T19:41:56Z</dcterms:created>
  <dcterms:modified xsi:type="dcterms:W3CDTF">2023-06-30T19:41:56Z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