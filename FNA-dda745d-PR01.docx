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STEF@dda745d</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1.dda745d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1.dda745d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1.dda745d</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9442834c-d073-4744-aad1-a0751d6abd4c"/>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1.dda745d</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d996e98a-9b74-43a1-b39a-838658605795"/>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1.dda745d</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dda745d</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d71b15df-3cd0-4ff0-9c48-ac82c35700de"/>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621c8e17-acba-4e84-a7a1-3cc01201ce46"/>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1.dda745d</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85a006c3-e87a-457b-9fca-e6e8784e160f"/>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718f49dc-2f09-4ab4-aede-ac5f2e1e6ab6"/>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f592b34d-2af7-49fc-880c-288e8f0d91fd"/>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100"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Start w:id="99" w:name="refs"/>
    <w:bookmarkEnd w:id="99"/>
    <w:bookmarkEnd w:id="1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da745db89bc355d3f335c8b4d370614e8f771e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dda745db89bc355d3f335c8b4d370614e8f771e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2023-07-03T19:29:34Z</dcterms:created>
  <dcterms:modified xsi:type="dcterms:W3CDTF">2023-07-03T19:29:34Z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