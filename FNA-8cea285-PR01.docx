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STEF@8cea285</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1.8cea285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1.8cea285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1.8cea285</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8a784acb-218f-43ee-ade0-06af421e8dd8"/>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1.8cea285</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b46994dc-bf82-4ee5-a8ad-ff6506ef5504"/>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1.8cea285</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dec8fc2c-5819-4143-948f-98e8d100b86d"/>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611f1f00-2aa2-450e-9846-ee856fc7cd1e"/>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9bee7e9a-526d-4145-866b-d64178a01756"/>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4b63e952-c9e9-4db8-b729-dbdd4886904f"/>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05e5a330-9b98-404d-a8ea-51790f813187"/>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90c75e9f-fdf1-4de9-b8e1-421f730d356b"/>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1.8cea285</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1.8cea285</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c1defc67-9d2d-4193-a6fb-be0fb0a43db1"/>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1.8cea285</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8cea285</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93d1e042-ec6b-43ab-bb3d-9ca9ce0937e9"/>
    <w:p>
      <w:pPr>
        <w:pStyle w:val="CaptionedFigure"/>
      </w:pPr>
      <w:bookmarkStart w:id="140" w:name="fig:"/>
      <w:r>
        <w:drawing>
          <wp:inline>
            <wp:extent cx="5600700" cy="3976532"/>
            <wp:effectExtent b="0" l="0" r="0" t="0"/>
            <wp:docPr descr="Imagen 10: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3a82512f-5850-45b2-b1ad-8dfddd4554ff"/>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1.8cea285</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c630188e-552e-4abe-bab5-c01e4fd640a7"/>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6177620f-98b1-4b68-a26d-df6823e23ea3"/>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9064da5a-adf8-4581-ba30-3b610cca52c3"/>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cea2853a7ae57987e9354ce0471e1f6da52406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cea2853a7ae57987e9354ce0471e1f6da52406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2023-07-24T16:44:46Z</dcterms:created>
  <dcterms:modified xsi:type="dcterms:W3CDTF">2023-07-24T16:44:46Z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