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STEF@6e24668</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1.6e24668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1.6e24668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1.6e24668</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c853cf4b-a671-4b6c-a879-9a2106eee8ea"/>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1.6e24668</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e030bb25-7a5e-48ec-9ddc-7560db33aabe"/>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1.6e24668</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6e24668</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82579cf9-b44d-4461-90da-ca7d93c9b230"/>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613de870-0495-4f13-b57e-f7dbe5513944"/>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1.6e24668</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c9fb657-8a7a-461c-ab2f-3df339d07307"/>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8a620604-99fd-4741-a84a-8733c3507922"/>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48be5030-ee70-402f-97e2-059ddcba7301"/>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pPr>
        <w:pStyle w:val="Textoindependiente"/>
      </w:pPr>
      <w:r>
        <w:t xml:space="preserve">Blah blah</w:t>
      </w:r>
      <w:r>
        <w:t xml:space="preserve"> </w:t>
      </w:r>
      <w:r>
        <w:t xml:space="preserve">[</w:t>
      </w:r>
      <w:hyperlink w:anchor="ref-doe99">
        <w:r>
          <w:rPr>
            <w:rStyle w:val="Hipervnculo"/>
            <w:bCs/>
            <w:b/>
          </w:rPr>
          <w:t xml:space="preserve">doe99?</w:t>
        </w:r>
      </w:hyperlink>
      <w:r>
        <w:t xml:space="preserve">,</w:t>
      </w:r>
      <w:hyperlink w:anchor="ref-smith2000">
        <w:r>
          <w:rPr>
            <w:rStyle w:val="Hipervnculo"/>
            <w:bCs/>
            <w:b/>
          </w:rPr>
          <w:t xml:space="preserve">smith2000?</w:t>
        </w:r>
      </w:hyperlink>
      <w:r>
        <w:t xml:space="preserve">,</w:t>
      </w:r>
      <w:hyperlink w:anchor="ref-smith2004">
        <w:r>
          <w:rPr>
            <w:rStyle w:val="Hipervnculo"/>
            <w:bCs/>
            <w:b/>
          </w:rPr>
          <w:t xml:space="preserve">smith2004?</w:t>
        </w:r>
      </w:hyperlink>
      <w:r>
        <w:t xml:space="preserve">]</w:t>
      </w:r>
      <w:r>
        <w:t xml:space="preserve">.</w:t>
      </w: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e24668e8e8a567e1d44baa66db8d016bf8f3a0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e24668e8e8a567e1d44baa66db8d016bf8f3a0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2023-07-03T04:02:40Z</dcterms:created>
  <dcterms:modified xsi:type="dcterms:W3CDTF">2023-07-03T04:02:40Z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