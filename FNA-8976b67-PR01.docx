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STEF@8976b67</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1.8976b67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1.8976b67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1.8976b67</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825aab3f-cce6-4135-9603-9ecebeb5c715"/>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1.8976b67</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El Comité realiza los procesos siguientes</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98feb98a-8007-47a2-b731-ba8ffccac594"/>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1.8976b67</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301e15d7-6f57-4e20-9322-3d88e104ede1"/>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1.8976b67</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8976b67</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0a08608f-dbbb-485e-8f6c-2239cf98886c"/>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0557f0be-a187-4ac8-99b4-078834f8d243"/>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1.8976b67</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af98cc77-cc46-42d8-851d-8f49c9334b6c"/>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c0e5321-bb58-4e49-90ad-ba467674ba3b"/>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9eb27a75-fd2d-4c01-8ef4-46aaae34b871"/>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976b67b0de4c1bf3ad30824085f1a1ecba6fbf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976b67b0de4c1bf3ad30824085f1a1ecba6fbf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2023-07-04T12:26:17Z</dcterms:created>
  <dcterms:modified xsi:type="dcterms:W3CDTF">2023-07-04T12:26:17Z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