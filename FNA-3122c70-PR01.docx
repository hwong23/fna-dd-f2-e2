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STEF@3122c70</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1.3122c70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1.3122c70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1.3122c70</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Aportes de Oficina y el Comité de Arquitecura a la Vicepresidencia de Tecnología del FNA</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a6b95fb9-0593-4faf-9655-f3dc32310d9b"/>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1.3122c70</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2f71372a-93e6-4647-adc1-5f5eedf44681"/>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1.3122c70</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161a0ded-8516-4ec6-8029-efd32f6ec00f"/>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7e7bef3f-2760-4280-b6f1-502f99e90bdb"/>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9bca7c9c-4a43-43fa-95a3-75b7ab9e3a66"/>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c6587bcd-80f9-41ce-90c9-15d1e69b7df8"/>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39e3992e-d941-4254-a53f-115a6dbefe58"/>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736f687f-3c09-4c65-bd3e-692197576724"/>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1.3122c70</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técnicas,económicas, administrativas ó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1.3122c70</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6bace32a-2bd3-4a9e-b101-48b0437f8b90"/>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1.3122c70</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3122c70</w:t>
            </w:r>
            <w:r>
              <w:t xml:space="preserve"> </w:t>
            </w:r>
            <w:r>
              <w:t xml:space="preserve">del 21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587d5173-d1aa-4c15-bfb9-5c47fafa0d6d"/>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7db59c32-57ee-47b8-aa98-cd2f32eddd43"/>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1.3122c70</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3cf63c8-03f4-4663-a90a-044218e952ad"/>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e5269b58-86d5-4c28-ba4c-0ed38243fd6d"/>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dfa3a5b1-4ef7-4d07-a2cd-730fb2ed54c8"/>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122c70973778d710473cc68a158a4ee0f91919b/"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122c70973778d710473cc68a158a4ee0f91919b/"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2023-07-21T10:02:21Z</dcterms:created>
  <dcterms:modified xsi:type="dcterms:W3CDTF">2023-07-21T10:02:21Z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