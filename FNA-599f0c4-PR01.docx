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STEF@599f0c4</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1.599f0c4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1.599f0c4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1.599f0c4</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8d6d3ca4-f274-425f-ad3a-eb92f9f4157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1.599f0c4</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19c713a5-8c06-4ab1-ba06-8300675fce9e"/>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1.599f0c4</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599f0c4</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d3f2a135-8b18-469e-8144-03e5dffec3af"/>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4be19fff-e26b-4fd0-a2f4-20852645e91e"/>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1.599f0c4</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3742dd0e-b916-4236-9ee3-7103b7d961bf"/>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7953059a-41ba-4e22-a34e-57cf52138312"/>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5cb98819-a3ee-4310-ac45-bfd5c4eed025"/>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99f0c4582bf98c96acdaa05787ca8c7a10c9b9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99f0c4582bf98c96acdaa05787ca8c7a10c9b9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2023-07-03T16:15:48Z</dcterms:created>
  <dcterms:modified xsi:type="dcterms:W3CDTF">2023-07-03T16:15:48Z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