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STEF@4bdf712</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1.4bdf712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1.4bdf712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1.4bdf712</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f2e59a93-648e-4198-9119-70eb40cadd4b"/>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1.4bdf712</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013c8c93-2097-4b7d-b08d-36ca51ceafa5"/>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1.4bdf712</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4bdf712</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19d40c41-a6f2-41ae-a555-91c3ec7361f4"/>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7f1bbb0b-1795-4a9e-93fc-750aa58a61e5"/>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1.4bdf712</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edac866c-d94d-44bf-b4b3-23b2d86b93ce"/>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01e59ea2-529e-4551-ab2d-bd2519c918c9"/>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8bfcfbed-f8ea-4653-84f7-48db42736f88"/>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4bdf712137349d3648303fdb6e9509f4f9b40b1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4bdf712137349d3648303fdb6e9509f4f9b40b1a/"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2023-07-03T04:45:31Z</dcterms:created>
  <dcterms:modified xsi:type="dcterms:W3CDTF">2023-07-03T04:45:31Z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